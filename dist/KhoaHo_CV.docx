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A7581B" w:rsidRPr="00A7581B" w14:paraId="628BD0C7" w14:textId="77777777" w:rsidTr="00D80D6B">
        <w:trPr>
          <w:trHeight w:val="851"/>
        </w:trPr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070CD96" w14:textId="18C63AB0" w:rsidR="00545B7A" w:rsidRPr="00A7581B" w:rsidRDefault="00D80D6B" w:rsidP="00A7581B">
            <w:pPr>
              <w:pStyle w:val="Title"/>
              <w:jc w:val="center"/>
              <w:rPr>
                <w:color w:val="000000" w:themeColor="text1"/>
              </w:rPr>
            </w:pPr>
            <w:r w:rsidRPr="00A7581B">
              <w:rPr>
                <w:color w:val="000000" w:themeColor="text1"/>
              </w:rPr>
              <w:t>Khoa Ho</w:t>
            </w:r>
          </w:p>
        </w:tc>
      </w:tr>
    </w:tbl>
    <w:p w14:paraId="28D5419A" w14:textId="67E12BB8" w:rsidR="00A428CA" w:rsidRPr="00A7581B" w:rsidRDefault="00D80B48" w:rsidP="00A428CA">
      <w:pPr>
        <w:pStyle w:val="Contact"/>
        <w:rPr>
          <w:color w:val="000000" w:themeColor="text1"/>
          <w:szCs w:val="20"/>
          <w:lang w:val="en-VN"/>
        </w:rPr>
      </w:pPr>
      <w:r w:rsidRPr="00A7581B">
        <w:rPr>
          <w:color w:val="000000" w:themeColor="text1"/>
          <w:szCs w:val="20"/>
          <w:lang w:val="en-VN"/>
        </w:rPr>
        <w:t>Tampere,Pirkanmaa,Finland</w:t>
      </w:r>
      <w:r w:rsidR="00A428CA" w:rsidRPr="00A7581B">
        <w:rPr>
          <w:color w:val="000000" w:themeColor="text1"/>
          <w:szCs w:val="20"/>
          <w:lang w:val="en-VN"/>
        </w:rPr>
        <w:t xml:space="preserve"> | (</w:t>
      </w:r>
      <w:r w:rsidRPr="00A7581B">
        <w:rPr>
          <w:color w:val="000000" w:themeColor="text1"/>
          <w:szCs w:val="20"/>
          <w:lang w:val="en-VN"/>
        </w:rPr>
        <w:t>+358</w:t>
      </w:r>
      <w:r w:rsidR="00A428CA" w:rsidRPr="00A7581B">
        <w:rPr>
          <w:color w:val="000000" w:themeColor="text1"/>
          <w:szCs w:val="20"/>
          <w:lang w:val="en-VN"/>
        </w:rPr>
        <w:t xml:space="preserve">) </w:t>
      </w:r>
      <w:bdo w:val="ltr">
        <w:r w:rsidRPr="00A7581B">
          <w:rPr>
            <w:color w:val="000000" w:themeColor="text1"/>
            <w:szCs w:val="20"/>
            <w:lang w:val="en-VN"/>
          </w:rPr>
          <w:t>417215523</w:t>
        </w:r>
        <w:r w:rsidRPr="00A7581B">
          <w:rPr>
            <w:rFonts w:ascii="MS Mincho" w:eastAsia="MS Mincho" w:hAnsi="MS Mincho" w:cs="MS Mincho" w:hint="eastAsia"/>
            <w:color w:val="000000" w:themeColor="text1"/>
            <w:szCs w:val="20"/>
            <w:lang w:val="en-VN"/>
          </w:rPr>
          <w:t>‬</w:t>
        </w:r>
        <w:r w:rsidRPr="00A7581B">
          <w:rPr>
            <w:rFonts w:ascii="MS Mincho" w:eastAsia="MS Mincho" w:hAnsi="MS Mincho" w:cs="MS Mincho"/>
            <w:color w:val="000000" w:themeColor="text1"/>
            <w:szCs w:val="20"/>
            <w:lang w:val="en-VN"/>
          </w:rPr>
          <w:t xml:space="preserve"> </w:t>
        </w:r>
        <w:r w:rsidR="00A428CA" w:rsidRPr="00A7581B">
          <w:rPr>
            <w:color w:val="000000" w:themeColor="text1"/>
            <w:szCs w:val="20"/>
            <w:lang w:val="en-VN"/>
          </w:rPr>
          <w:t xml:space="preserve">| </w:t>
        </w:r>
        <w:r w:rsidRPr="00A7581B">
          <w:rPr>
            <w:color w:val="000000" w:themeColor="text1"/>
            <w:szCs w:val="20"/>
            <w:lang w:val="en-VN"/>
          </w:rPr>
          <w:t>khoaphan412@gmail.com</w:t>
        </w:r>
        <w:r w:rsidR="00A428CA" w:rsidRPr="00A7581B">
          <w:rPr>
            <w:color w:val="000000" w:themeColor="text1"/>
            <w:szCs w:val="20"/>
            <w:lang w:val="en-VN"/>
          </w:rPr>
          <w:t xml:space="preserve"> | </w:t>
        </w:r>
        <w:r w:rsidRPr="00A7581B">
          <w:rPr>
            <w:color w:val="000000" w:themeColor="text1"/>
            <w:szCs w:val="20"/>
            <w:lang w:val="en-VN"/>
          </w:rPr>
          <w:br/>
        </w:r>
        <w:hyperlink r:id="rId11" w:history="1">
          <w:r w:rsidRPr="00A7581B">
            <w:rPr>
              <w:rStyle w:val="Hyperlink"/>
              <w:color w:val="000000" w:themeColor="text1"/>
              <w:szCs w:val="20"/>
              <w:lang w:val="en-VN"/>
            </w:rPr>
            <w:t>www.linkedin.com/in/khoa-phan-ho-75771b2a9/</w:t>
          </w:r>
        </w:hyperlink>
        <w:r w:rsidRPr="00A7581B">
          <w:rPr>
            <w:color w:val="000000" w:themeColor="text1"/>
            <w:szCs w:val="20"/>
            <w:lang w:val="en-VN"/>
          </w:rPr>
          <w:t xml:space="preserve"> | https://github.com/KayHo412</w:t>
        </w:r>
        <w:r w:rsidRPr="00A7581B">
          <w:rPr>
            <w:color w:val="000000" w:themeColor="text1"/>
            <w:szCs w:val="20"/>
            <w:lang w:val="en-VN"/>
          </w:rPr>
          <w:br/>
        </w:r>
        <w:r w:rsidRPr="00A7581B">
          <w:rPr>
            <w:color w:val="000000" w:themeColor="text1"/>
            <w:szCs w:val="20"/>
            <w:lang w:val="fi-FI"/>
          </w:rPr>
          <w:t>‬</w:t>
        </w:r>
        <w:r w:rsidR="00000000" w:rsidRPr="0029008A">
          <w:rPr>
            <w:lang w:val="fi-FI"/>
          </w:rPr>
          <w:t>‬</w:t>
        </w:r>
      </w:bdo>
    </w:p>
    <w:p w14:paraId="18428C96" w14:textId="15CB166E" w:rsidR="00A428CA" w:rsidRPr="00A7581B" w:rsidRDefault="009A633A" w:rsidP="00A428CA">
      <w:pPr>
        <w:pStyle w:val="Heading1"/>
        <w:rPr>
          <w:color w:val="000000" w:themeColor="text1"/>
          <w:sz w:val="24"/>
          <w:szCs w:val="24"/>
        </w:rPr>
      </w:pPr>
      <w:r w:rsidRPr="00A7581B">
        <w:rPr>
          <w:color w:val="000000" w:themeColor="text1"/>
          <w:sz w:val="24"/>
          <w:szCs w:val="24"/>
        </w:rPr>
        <w:t>PROFILE</w:t>
      </w:r>
    </w:p>
    <w:p w14:paraId="4C180F96" w14:textId="735E953C" w:rsidR="00A428CA" w:rsidRPr="00A7581B" w:rsidRDefault="00D80D6B" w:rsidP="00A428CA">
      <w:pPr>
        <w:rPr>
          <w:color w:val="000000" w:themeColor="text1"/>
          <w:sz w:val="20"/>
          <w:szCs w:val="20"/>
        </w:rPr>
      </w:pPr>
      <w:r w:rsidRPr="00A7581B">
        <w:rPr>
          <w:color w:val="000000" w:themeColor="text1"/>
          <w:sz w:val="20"/>
          <w:szCs w:val="20"/>
        </w:rPr>
        <w:t>Proactive 3rd-year Software Engineering student at TAMK with strong foundations in full-stack development and DevOps practices. Experienced in building scalable applications using TypeScript, Java, and Python, and in improving deployment reliability through Docker-based containerization and CI/CD pipelines. Motivated to apply technical problem-solving skills and Linux system knowledge in real-world software engineering environments.</w:t>
      </w:r>
    </w:p>
    <w:p w14:paraId="740CC78B" w14:textId="05FA38F9" w:rsidR="00D80D6B" w:rsidRPr="00A7581B" w:rsidRDefault="009A633A" w:rsidP="00D80D6B">
      <w:pPr>
        <w:pStyle w:val="Heading1"/>
        <w:rPr>
          <w:color w:val="000000" w:themeColor="text1"/>
          <w:sz w:val="20"/>
          <w:szCs w:val="20"/>
        </w:rPr>
      </w:pPr>
      <w:r w:rsidRPr="00A7581B">
        <w:rPr>
          <w:color w:val="000000" w:themeColor="text1"/>
          <w:sz w:val="20"/>
          <w:szCs w:val="20"/>
        </w:rPr>
        <w:t>EDUCATION</w:t>
      </w:r>
    </w:p>
    <w:p w14:paraId="5A7880E0" w14:textId="45A2570B" w:rsidR="00143685" w:rsidRPr="00A7581B" w:rsidRDefault="00143685" w:rsidP="00D80D6B">
      <w:pPr>
        <w:rPr>
          <w:color w:val="000000" w:themeColor="text1"/>
          <w:sz w:val="20"/>
          <w:szCs w:val="20"/>
        </w:rPr>
      </w:pPr>
      <w:r w:rsidRPr="00A7581B">
        <w:rPr>
          <w:b/>
          <w:bCs/>
          <w:color w:val="000000" w:themeColor="text1"/>
          <w:sz w:val="20"/>
          <w:szCs w:val="20"/>
        </w:rPr>
        <w:t>Bachelor of Software Engineering</w:t>
      </w:r>
      <w:r w:rsidRPr="00A7581B">
        <w:rPr>
          <w:color w:val="000000" w:themeColor="text1"/>
          <w:sz w:val="20"/>
          <w:szCs w:val="20"/>
        </w:rPr>
        <w:t xml:space="preserve"> | Tampere University of Applied Sciences (TAMK) </w:t>
      </w:r>
    </w:p>
    <w:p w14:paraId="03AE7469" w14:textId="1C37382F" w:rsidR="006270A9" w:rsidRPr="00A7581B" w:rsidRDefault="009A633A">
      <w:pPr>
        <w:pStyle w:val="Heading1"/>
        <w:rPr>
          <w:color w:val="000000" w:themeColor="text1"/>
          <w:sz w:val="24"/>
          <w:szCs w:val="24"/>
        </w:rPr>
      </w:pPr>
      <w:r w:rsidRPr="00A7581B">
        <w:rPr>
          <w:color w:val="000000" w:themeColor="text1"/>
          <w:sz w:val="24"/>
          <w:szCs w:val="24"/>
        </w:rPr>
        <w:t>TECHNICAL PROJECTS</w:t>
      </w:r>
    </w:p>
    <w:p w14:paraId="64F762F9" w14:textId="6A32B285" w:rsidR="0029008A" w:rsidRPr="00A7581B" w:rsidRDefault="001A0EA6" w:rsidP="001A0E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VN" w:eastAsia="en-US"/>
        </w:rPr>
      </w:pPr>
      <w:r w:rsidRPr="00A7581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VN" w:eastAsia="en-US"/>
        </w:rPr>
        <w:t>Badminton Court Availability Automated Notification System (BCAANS)</w:t>
      </w:r>
      <w:r w:rsidRPr="00A7581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VN" w:eastAsia="en-US"/>
        </w:rPr>
        <w:t xml:space="preserve"> | 2025</w:t>
      </w:r>
    </w:p>
    <w:p w14:paraId="0673B677" w14:textId="363A6459" w:rsidR="001A0EA6" w:rsidRPr="00A7581B" w:rsidRDefault="001A0EA6" w:rsidP="001A0EA6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VN" w:eastAsia="en-US"/>
        </w:rPr>
      </w:pPr>
      <w:r w:rsidRPr="00A7581B">
        <w:rPr>
          <w:color w:val="000000" w:themeColor="text1"/>
          <w:sz w:val="20"/>
          <w:szCs w:val="20"/>
        </w:rPr>
        <w:t xml:space="preserve">Developed a full-stack real-time tracker using </w:t>
      </w:r>
      <w:r w:rsidRPr="00A7581B">
        <w:rPr>
          <w:b/>
          <w:bCs/>
          <w:color w:val="000000" w:themeColor="text1"/>
          <w:sz w:val="20"/>
          <w:szCs w:val="20"/>
        </w:rPr>
        <w:t>Node.js, TypeScript, and React</w:t>
      </w:r>
      <w:r w:rsidRPr="00A7581B">
        <w:rPr>
          <w:color w:val="000000" w:themeColor="text1"/>
          <w:sz w:val="20"/>
          <w:szCs w:val="20"/>
        </w:rPr>
        <w:t xml:space="preserve"> to monitor facility availability</w:t>
      </w:r>
      <w:r w:rsidR="00D80B48" w:rsidRPr="00A7581B">
        <w:rPr>
          <w:color w:val="000000" w:themeColor="text1"/>
          <w:sz w:val="20"/>
          <w:szCs w:val="20"/>
        </w:rPr>
        <w:t xml:space="preserve"> </w:t>
      </w:r>
      <w:r w:rsidR="009408B1" w:rsidRPr="00A7581B">
        <w:rPr>
          <w:color w:val="000000" w:themeColor="text1"/>
          <w:sz w:val="20"/>
          <w:szCs w:val="20"/>
        </w:rPr>
        <w:t>every 5 minutes.</w:t>
      </w:r>
    </w:p>
    <w:p w14:paraId="6D11583A" w14:textId="34F34997" w:rsidR="001A0EA6" w:rsidRPr="00A7581B" w:rsidRDefault="001A0EA6" w:rsidP="001A0EA6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VN" w:eastAsia="en-US"/>
        </w:rPr>
      </w:pPr>
      <w:r w:rsidRPr="00A7581B">
        <w:rPr>
          <w:color w:val="000000" w:themeColor="text1"/>
          <w:sz w:val="20"/>
          <w:szCs w:val="20"/>
        </w:rPr>
        <w:t xml:space="preserve">Engineered an automated web scraper using </w:t>
      </w:r>
      <w:r w:rsidRPr="00A7581B">
        <w:rPr>
          <w:b/>
          <w:bCs/>
          <w:color w:val="000000" w:themeColor="text1"/>
          <w:sz w:val="20"/>
          <w:szCs w:val="20"/>
        </w:rPr>
        <w:t>Selenium 4.27</w:t>
      </w:r>
      <w:r w:rsidRPr="00A7581B">
        <w:rPr>
          <w:color w:val="000000" w:themeColor="text1"/>
          <w:sz w:val="20"/>
          <w:szCs w:val="20"/>
        </w:rPr>
        <w:t xml:space="preserve"> and </w:t>
      </w:r>
      <w:r w:rsidRPr="00A7581B">
        <w:rPr>
          <w:b/>
          <w:bCs/>
          <w:color w:val="000000" w:themeColor="text1"/>
          <w:sz w:val="20"/>
          <w:szCs w:val="20"/>
        </w:rPr>
        <w:t>Cheerio</w:t>
      </w:r>
      <w:r w:rsidRPr="00A7581B">
        <w:rPr>
          <w:color w:val="000000" w:themeColor="text1"/>
          <w:sz w:val="20"/>
          <w:szCs w:val="20"/>
        </w:rPr>
        <w:t xml:space="preserve"> to extract live data from dynamic websites.</w:t>
      </w:r>
    </w:p>
    <w:p w14:paraId="610A8D1A" w14:textId="7C744E75" w:rsidR="001A0EA6" w:rsidRPr="00A7581B" w:rsidRDefault="001A0EA6" w:rsidP="001A0EA6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VN" w:eastAsia="en-US"/>
        </w:rPr>
      </w:pPr>
      <w:r w:rsidRPr="00A7581B">
        <w:rPr>
          <w:color w:val="000000" w:themeColor="text1"/>
          <w:sz w:val="20"/>
          <w:szCs w:val="20"/>
          <w:lang w:val="en-VN"/>
        </w:rPr>
        <w:t>I</w:t>
      </w:r>
      <w:r w:rsidRPr="00A7581B">
        <w:rPr>
          <w:color w:val="000000" w:themeColor="text1"/>
          <w:sz w:val="20"/>
          <w:szCs w:val="20"/>
        </w:rPr>
        <w:t xml:space="preserve">mplemented a </w:t>
      </w:r>
      <w:r w:rsidRPr="00A7581B">
        <w:rPr>
          <w:b/>
          <w:bCs/>
          <w:color w:val="000000" w:themeColor="text1"/>
          <w:sz w:val="20"/>
          <w:szCs w:val="20"/>
        </w:rPr>
        <w:t>24/7 background service managed by PM2</w:t>
      </w:r>
      <w:r w:rsidRPr="00A7581B">
        <w:rPr>
          <w:color w:val="000000" w:themeColor="text1"/>
          <w:sz w:val="20"/>
          <w:szCs w:val="20"/>
        </w:rPr>
        <w:t xml:space="preserve"> with automated email notifications via Nodemailer</w:t>
      </w:r>
      <w:r w:rsidR="009408B1" w:rsidRPr="00A7581B">
        <w:rPr>
          <w:color w:val="000000" w:themeColor="text1"/>
          <w:sz w:val="20"/>
          <w:szCs w:val="20"/>
        </w:rPr>
        <w:t xml:space="preserve"> with </w:t>
      </w:r>
      <w:r w:rsidR="009408B1" w:rsidRPr="00A7581B">
        <w:rPr>
          <w:b/>
          <w:bCs/>
          <w:color w:val="000000" w:themeColor="text1"/>
          <w:sz w:val="20"/>
          <w:szCs w:val="20"/>
        </w:rPr>
        <w:t>99% uptime over 3 weeks</w:t>
      </w:r>
      <w:r w:rsidR="009408B1" w:rsidRPr="00A7581B">
        <w:rPr>
          <w:color w:val="000000" w:themeColor="text1"/>
          <w:sz w:val="20"/>
          <w:szCs w:val="20"/>
        </w:rPr>
        <w:t xml:space="preserve"> of continuous monitoring.</w:t>
      </w:r>
    </w:p>
    <w:p w14:paraId="2A0DD7D0" w14:textId="6CDCDD14" w:rsidR="001A0EA6" w:rsidRPr="00A7581B" w:rsidRDefault="001A0EA6" w:rsidP="001A0EA6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VN" w:eastAsia="en-US"/>
        </w:rPr>
      </w:pPr>
      <w:r w:rsidRPr="00A7581B">
        <w:rPr>
          <w:color w:val="000000" w:themeColor="text1"/>
          <w:sz w:val="20"/>
          <w:szCs w:val="20"/>
        </w:rPr>
        <w:t xml:space="preserve">Integrated </w:t>
      </w:r>
      <w:r w:rsidRPr="00A7581B">
        <w:rPr>
          <w:b/>
          <w:bCs/>
          <w:color w:val="000000" w:themeColor="text1"/>
          <w:sz w:val="20"/>
          <w:szCs w:val="20"/>
        </w:rPr>
        <w:t>Supabase</w:t>
      </w:r>
      <w:r w:rsidRPr="00A7581B">
        <w:rPr>
          <w:color w:val="000000" w:themeColor="text1"/>
          <w:sz w:val="20"/>
          <w:szCs w:val="20"/>
        </w:rPr>
        <w:t xml:space="preserve"> for database management and authentication, ensuring data persistence and security.</w:t>
      </w:r>
    </w:p>
    <w:p w14:paraId="606AEB90" w14:textId="14C3B3AF" w:rsidR="00143685" w:rsidRPr="00A7581B" w:rsidRDefault="00143685" w:rsidP="00143685">
      <w:pPr>
        <w:rPr>
          <w:rStyle w:val="citation-311"/>
          <w:color w:val="000000" w:themeColor="text1"/>
          <w:sz w:val="20"/>
          <w:szCs w:val="20"/>
        </w:rPr>
      </w:pPr>
      <w:r w:rsidRPr="00A7581B">
        <w:rPr>
          <w:b/>
          <w:bCs/>
          <w:color w:val="000000" w:themeColor="text1"/>
          <w:sz w:val="20"/>
          <w:szCs w:val="20"/>
        </w:rPr>
        <w:t>DevOps Approaches (</w:t>
      </w:r>
      <w:r w:rsidR="001A0EA6" w:rsidRPr="00A7581B">
        <w:rPr>
          <w:b/>
          <w:bCs/>
          <w:color w:val="000000" w:themeColor="text1"/>
          <w:sz w:val="20"/>
          <w:szCs w:val="20"/>
        </w:rPr>
        <w:t>Task Management App</w:t>
      </w:r>
      <w:r w:rsidRPr="00A7581B">
        <w:rPr>
          <w:b/>
          <w:bCs/>
          <w:color w:val="000000" w:themeColor="text1"/>
          <w:sz w:val="20"/>
          <w:szCs w:val="20"/>
        </w:rPr>
        <w:t>)</w:t>
      </w:r>
      <w:r w:rsidRPr="00A7581B">
        <w:rPr>
          <w:color w:val="000000" w:themeColor="text1"/>
          <w:sz w:val="20"/>
          <w:szCs w:val="20"/>
        </w:rPr>
        <w:t xml:space="preserve"> | TAMK | </w:t>
      </w:r>
      <w:r w:rsidRPr="00A7581B">
        <w:rPr>
          <w:rStyle w:val="citation-311"/>
          <w:color w:val="000000" w:themeColor="text1"/>
          <w:sz w:val="20"/>
          <w:szCs w:val="20"/>
        </w:rPr>
        <w:t>Sept 2025 – Present</w:t>
      </w:r>
    </w:p>
    <w:p w14:paraId="50FFF885" w14:textId="566F8823" w:rsidR="00143685" w:rsidRPr="00A7581B" w:rsidRDefault="00143685" w:rsidP="00143685">
      <w:pPr>
        <w:pStyle w:val="ListParagraph"/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A7581B">
        <w:rPr>
          <w:rStyle w:val="citation-310"/>
          <w:color w:val="000000" w:themeColor="text1"/>
          <w:sz w:val="20"/>
          <w:szCs w:val="20"/>
        </w:rPr>
        <w:t>Developing a</w:t>
      </w:r>
      <w:r w:rsidR="00D80B48" w:rsidRPr="00A7581B">
        <w:rPr>
          <w:rStyle w:val="citation-310"/>
          <w:color w:val="000000" w:themeColor="text1"/>
          <w:sz w:val="20"/>
          <w:szCs w:val="20"/>
        </w:rPr>
        <w:t>n app</w:t>
      </w:r>
      <w:r w:rsidRPr="00A7581B">
        <w:rPr>
          <w:rStyle w:val="citation-310"/>
          <w:color w:val="000000" w:themeColor="text1"/>
          <w:sz w:val="20"/>
          <w:szCs w:val="20"/>
        </w:rPr>
        <w:t xml:space="preserve"> using </w:t>
      </w:r>
      <w:r w:rsidRPr="00A7581B">
        <w:rPr>
          <w:rStyle w:val="citation-310"/>
          <w:b/>
          <w:bCs/>
          <w:color w:val="000000" w:themeColor="text1"/>
          <w:sz w:val="20"/>
          <w:szCs w:val="20"/>
        </w:rPr>
        <w:t>SCRUM</w:t>
      </w:r>
      <w:r w:rsidRPr="00A7581B">
        <w:rPr>
          <w:rStyle w:val="citation-310"/>
          <w:color w:val="000000" w:themeColor="text1"/>
          <w:sz w:val="20"/>
          <w:szCs w:val="20"/>
        </w:rPr>
        <w:t xml:space="preserve"> and </w:t>
      </w:r>
      <w:r w:rsidRPr="00A7581B">
        <w:rPr>
          <w:rStyle w:val="citation-310"/>
          <w:b/>
          <w:bCs/>
          <w:color w:val="000000" w:themeColor="text1"/>
          <w:sz w:val="20"/>
          <w:szCs w:val="20"/>
        </w:rPr>
        <w:t>Agile</w:t>
      </w:r>
      <w:r w:rsidRPr="00A7581B">
        <w:rPr>
          <w:rStyle w:val="citation-310"/>
          <w:color w:val="000000" w:themeColor="text1"/>
          <w:sz w:val="20"/>
          <w:szCs w:val="20"/>
        </w:rPr>
        <w:t xml:space="preserve"> methodologies to manage project</w:t>
      </w:r>
      <w:r w:rsidR="009A633A" w:rsidRPr="00A7581B">
        <w:rPr>
          <w:rStyle w:val="citation-310"/>
          <w:color w:val="000000" w:themeColor="text1"/>
          <w:sz w:val="20"/>
          <w:szCs w:val="20"/>
        </w:rPr>
        <w:t xml:space="preserve"> </w:t>
      </w:r>
      <w:r w:rsidRPr="00A7581B">
        <w:rPr>
          <w:rStyle w:val="citation-310"/>
          <w:color w:val="000000" w:themeColor="text1"/>
          <w:sz w:val="20"/>
          <w:szCs w:val="20"/>
        </w:rPr>
        <w:t>timelines</w:t>
      </w:r>
      <w:r w:rsidRPr="00A7581B">
        <w:rPr>
          <w:color w:val="000000" w:themeColor="text1"/>
          <w:sz w:val="20"/>
          <w:szCs w:val="20"/>
        </w:rPr>
        <w:t>.</w:t>
      </w:r>
    </w:p>
    <w:p w14:paraId="53BB1D22" w14:textId="43CC2DC8" w:rsidR="00143685" w:rsidRPr="00A7581B" w:rsidRDefault="009408B1" w:rsidP="00143685">
      <w:pPr>
        <w:pStyle w:val="ListParagraph"/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A7581B">
        <w:rPr>
          <w:color w:val="000000" w:themeColor="text1"/>
          <w:sz w:val="20"/>
          <w:szCs w:val="20"/>
        </w:rPr>
        <w:t xml:space="preserve">Implemented CI/CD pipelines that reduced manual deployment steps, resulting in </w:t>
      </w:r>
      <w:r w:rsidRPr="00A7581B">
        <w:rPr>
          <w:b/>
          <w:bCs/>
          <w:color w:val="000000" w:themeColor="text1"/>
          <w:sz w:val="20"/>
          <w:szCs w:val="20"/>
        </w:rPr>
        <w:t>40% faster release cycles</w:t>
      </w:r>
      <w:r w:rsidRPr="00A7581B">
        <w:rPr>
          <w:color w:val="000000" w:themeColor="text1"/>
          <w:sz w:val="20"/>
          <w:szCs w:val="20"/>
        </w:rPr>
        <w:t xml:space="preserve"> during team sprints</w:t>
      </w:r>
    </w:p>
    <w:p w14:paraId="50D0AD25" w14:textId="054076B5" w:rsidR="001A0EA6" w:rsidRPr="00A7581B" w:rsidRDefault="00D80B48" w:rsidP="001A0EA6">
      <w:pPr>
        <w:pStyle w:val="ListParagraph"/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A7581B">
        <w:rPr>
          <w:rStyle w:val="citation-414"/>
          <w:color w:val="000000" w:themeColor="text1"/>
          <w:sz w:val="20"/>
          <w:szCs w:val="20"/>
        </w:rPr>
        <w:t xml:space="preserve">Implemented </w:t>
      </w:r>
      <w:r w:rsidRPr="00A7581B">
        <w:rPr>
          <w:rStyle w:val="citation-414"/>
          <w:b/>
          <w:bCs/>
          <w:color w:val="000000" w:themeColor="text1"/>
          <w:sz w:val="20"/>
          <w:szCs w:val="20"/>
        </w:rPr>
        <w:t>Docker &amp; Docker Compose</w:t>
      </w:r>
      <w:r w:rsidRPr="00A7581B">
        <w:rPr>
          <w:rStyle w:val="citation-414"/>
          <w:color w:val="000000" w:themeColor="text1"/>
          <w:sz w:val="20"/>
          <w:szCs w:val="20"/>
        </w:rPr>
        <w:t xml:space="preserve"> for full-system containerization, including the frontend, backend, and database layers for consistent development and production environments</w:t>
      </w:r>
      <w:r w:rsidRPr="00A7581B">
        <w:rPr>
          <w:color w:val="000000" w:themeColor="text1"/>
          <w:sz w:val="20"/>
          <w:szCs w:val="20"/>
        </w:rPr>
        <w:t>.</w:t>
      </w:r>
    </w:p>
    <w:p w14:paraId="0D670BD4" w14:textId="7E16A71A" w:rsidR="00D80B48" w:rsidRPr="00A7581B" w:rsidRDefault="00D80B48" w:rsidP="001A0EA6">
      <w:pPr>
        <w:pStyle w:val="ListParagraph"/>
        <w:numPr>
          <w:ilvl w:val="0"/>
          <w:numId w:val="31"/>
        </w:numPr>
        <w:rPr>
          <w:color w:val="000000" w:themeColor="text1"/>
          <w:sz w:val="20"/>
          <w:szCs w:val="20"/>
        </w:rPr>
      </w:pPr>
      <w:r w:rsidRPr="00A7581B">
        <w:rPr>
          <w:rStyle w:val="citation-412"/>
          <w:color w:val="000000" w:themeColor="text1"/>
          <w:sz w:val="20"/>
          <w:szCs w:val="20"/>
        </w:rPr>
        <w:t xml:space="preserve">Designed a user-centric dashboard with </w:t>
      </w:r>
      <w:r w:rsidRPr="00A7581B">
        <w:rPr>
          <w:rStyle w:val="citation-412"/>
          <w:b/>
          <w:bCs/>
          <w:color w:val="000000" w:themeColor="text1"/>
          <w:sz w:val="20"/>
          <w:szCs w:val="20"/>
        </w:rPr>
        <w:t>drag-and-drop</w:t>
      </w:r>
      <w:r w:rsidRPr="00A7581B">
        <w:rPr>
          <w:rStyle w:val="citation-412"/>
          <w:color w:val="000000" w:themeColor="text1"/>
          <w:sz w:val="20"/>
          <w:szCs w:val="20"/>
        </w:rPr>
        <w:t xml:space="preserve"> functionality and persistent theme settings, emphasizing high performance and clean UI/UX</w:t>
      </w:r>
      <w:r w:rsidRPr="00A7581B">
        <w:rPr>
          <w:color w:val="000000" w:themeColor="text1"/>
          <w:sz w:val="20"/>
          <w:szCs w:val="20"/>
        </w:rPr>
        <w:t>.</w:t>
      </w:r>
    </w:p>
    <w:p w14:paraId="0A474BC5" w14:textId="253CFDE7" w:rsidR="009A633A" w:rsidRPr="00A7581B" w:rsidRDefault="009A633A" w:rsidP="009A633A">
      <w:pPr>
        <w:pStyle w:val="Heading1"/>
        <w:rPr>
          <w:color w:val="000000" w:themeColor="text1"/>
          <w:sz w:val="24"/>
          <w:szCs w:val="24"/>
        </w:rPr>
      </w:pPr>
      <w:r w:rsidRPr="00A7581B">
        <w:rPr>
          <w:color w:val="000000" w:themeColor="text1"/>
          <w:sz w:val="24"/>
          <w:szCs w:val="24"/>
        </w:rPr>
        <w:t>WORK EXPERIENCES</w:t>
      </w:r>
    </w:p>
    <w:p w14:paraId="0DB244AB" w14:textId="56EEB73D" w:rsidR="009A633A" w:rsidRPr="00A7581B" w:rsidRDefault="009A633A" w:rsidP="009A633A">
      <w:pPr>
        <w:rPr>
          <w:rStyle w:val="citation-304"/>
          <w:color w:val="000000" w:themeColor="text1"/>
          <w:sz w:val="20"/>
          <w:szCs w:val="20"/>
        </w:rPr>
      </w:pPr>
      <w:r w:rsidRPr="00A7581B">
        <w:rPr>
          <w:b/>
          <w:bCs/>
          <w:color w:val="000000" w:themeColor="text1"/>
          <w:sz w:val="20"/>
          <w:szCs w:val="20"/>
        </w:rPr>
        <w:t>TAMK Ambassador</w:t>
      </w:r>
      <w:r w:rsidRPr="00A7581B">
        <w:rPr>
          <w:color w:val="000000" w:themeColor="text1"/>
          <w:sz w:val="20"/>
          <w:szCs w:val="20"/>
        </w:rPr>
        <w:t xml:space="preserve"> | Tampere University of Applied Sciences | </w:t>
      </w:r>
      <w:r w:rsidRPr="00A7581B">
        <w:rPr>
          <w:rStyle w:val="citation-304"/>
          <w:color w:val="000000" w:themeColor="text1"/>
          <w:sz w:val="20"/>
          <w:szCs w:val="20"/>
        </w:rPr>
        <w:t>Oct 2023 – May 2024</w:t>
      </w:r>
    </w:p>
    <w:p w14:paraId="5B8B94BC" w14:textId="20EB0CDD" w:rsidR="009A633A" w:rsidRPr="00A7581B" w:rsidRDefault="009A633A" w:rsidP="009A633A">
      <w:pPr>
        <w:pStyle w:val="ListParagraph"/>
        <w:numPr>
          <w:ilvl w:val="0"/>
          <w:numId w:val="34"/>
        </w:numPr>
        <w:rPr>
          <w:color w:val="000000" w:themeColor="text1"/>
          <w:sz w:val="20"/>
          <w:szCs w:val="20"/>
        </w:rPr>
      </w:pPr>
      <w:r w:rsidRPr="00A7581B">
        <w:rPr>
          <w:rStyle w:val="citation-303"/>
          <w:color w:val="000000" w:themeColor="text1"/>
          <w:sz w:val="20"/>
          <w:szCs w:val="20"/>
        </w:rPr>
        <w:t>Collaborated in multicultural teams to plan university events and facilitate international programs</w:t>
      </w:r>
      <w:r w:rsidRPr="00A7581B">
        <w:rPr>
          <w:color w:val="000000" w:themeColor="text1"/>
          <w:sz w:val="20"/>
          <w:szCs w:val="20"/>
        </w:rPr>
        <w:t>.</w:t>
      </w:r>
    </w:p>
    <w:p w14:paraId="5E6BB15D" w14:textId="6AE891DA" w:rsidR="009A633A" w:rsidRPr="00A7581B" w:rsidRDefault="009A633A" w:rsidP="00D80D6B">
      <w:pPr>
        <w:pStyle w:val="ListParagraph"/>
        <w:numPr>
          <w:ilvl w:val="0"/>
          <w:numId w:val="34"/>
        </w:numPr>
        <w:rPr>
          <w:color w:val="000000" w:themeColor="text1"/>
          <w:sz w:val="20"/>
          <w:szCs w:val="20"/>
        </w:rPr>
      </w:pPr>
      <w:r w:rsidRPr="00A7581B">
        <w:rPr>
          <w:rStyle w:val="citation-302"/>
          <w:color w:val="000000" w:themeColor="text1"/>
          <w:sz w:val="20"/>
          <w:szCs w:val="20"/>
        </w:rPr>
        <w:t>Managed social media presence and engaged with diverse stakeholders to ensure project success</w:t>
      </w:r>
      <w:r w:rsidRPr="00A7581B">
        <w:rPr>
          <w:color w:val="000000" w:themeColor="text1"/>
          <w:sz w:val="20"/>
          <w:szCs w:val="20"/>
        </w:rPr>
        <w:t>.</w:t>
      </w:r>
    </w:p>
    <w:p w14:paraId="521FEDE5" w14:textId="5B64524F" w:rsidR="001B29CF" w:rsidRPr="00A7581B" w:rsidRDefault="009A633A" w:rsidP="009A633A">
      <w:pPr>
        <w:pStyle w:val="Heading1"/>
        <w:rPr>
          <w:color w:val="000000" w:themeColor="text1"/>
          <w:sz w:val="24"/>
          <w:szCs w:val="24"/>
        </w:rPr>
      </w:pPr>
      <w:r w:rsidRPr="00A7581B">
        <w:rPr>
          <w:color w:val="000000" w:themeColor="text1"/>
          <w:sz w:val="24"/>
          <w:szCs w:val="24"/>
        </w:rPr>
        <w:t>SKILL</w:t>
      </w:r>
    </w:p>
    <w:p w14:paraId="1E178B57" w14:textId="5E3F919F" w:rsidR="009A633A" w:rsidRPr="00A7581B" w:rsidRDefault="009A633A" w:rsidP="009A633A">
      <w:pPr>
        <w:pStyle w:val="ListParagraph"/>
        <w:numPr>
          <w:ilvl w:val="0"/>
          <w:numId w:val="36"/>
        </w:numPr>
        <w:rPr>
          <w:color w:val="000000" w:themeColor="text1"/>
          <w:sz w:val="20"/>
          <w:szCs w:val="20"/>
        </w:rPr>
      </w:pPr>
      <w:proofErr w:type="gramStart"/>
      <w:r w:rsidRPr="00A7581B">
        <w:rPr>
          <w:b/>
          <w:bCs/>
          <w:color w:val="000000" w:themeColor="text1"/>
          <w:sz w:val="20"/>
          <w:szCs w:val="20"/>
        </w:rPr>
        <w:t>Programming :</w:t>
      </w:r>
      <w:proofErr w:type="gramEnd"/>
      <w:r w:rsidRPr="00A7581B">
        <w:rPr>
          <w:b/>
          <w:bCs/>
          <w:color w:val="000000" w:themeColor="text1"/>
          <w:sz w:val="20"/>
          <w:szCs w:val="20"/>
        </w:rPr>
        <w:t xml:space="preserve"> </w:t>
      </w:r>
      <w:r w:rsidRPr="00A7581B">
        <w:rPr>
          <w:color w:val="000000" w:themeColor="text1"/>
          <w:sz w:val="20"/>
          <w:szCs w:val="20"/>
        </w:rPr>
        <w:t>Java, Typescript, Python, SQL</w:t>
      </w:r>
    </w:p>
    <w:p w14:paraId="08DDB7CF" w14:textId="1A86818B" w:rsidR="009A633A" w:rsidRPr="00A7581B" w:rsidRDefault="009A633A" w:rsidP="009A633A">
      <w:pPr>
        <w:pStyle w:val="ListParagraph"/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A7581B">
        <w:rPr>
          <w:b/>
          <w:bCs/>
          <w:color w:val="000000" w:themeColor="text1"/>
          <w:sz w:val="20"/>
          <w:szCs w:val="20"/>
        </w:rPr>
        <w:t>Tools &amp; Infrastructure:</w:t>
      </w:r>
      <w:r w:rsidRPr="00A7581B">
        <w:rPr>
          <w:color w:val="000000" w:themeColor="text1"/>
          <w:sz w:val="20"/>
          <w:szCs w:val="20"/>
        </w:rPr>
        <w:t xml:space="preserve"> Linux Administration, Docker/Docker Compose, Git, CI/CD Pipelines.</w:t>
      </w:r>
    </w:p>
    <w:p w14:paraId="62B8FE14" w14:textId="43E42164" w:rsidR="009A633A" w:rsidRPr="00A7581B" w:rsidRDefault="009A633A" w:rsidP="009A633A">
      <w:pPr>
        <w:pStyle w:val="ListParagraph"/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A7581B">
        <w:rPr>
          <w:rStyle w:val="citation-297"/>
          <w:b/>
          <w:bCs/>
          <w:color w:val="000000" w:themeColor="text1"/>
          <w:sz w:val="20"/>
          <w:szCs w:val="20"/>
        </w:rPr>
        <w:t>Data Tools:</w:t>
      </w:r>
      <w:r w:rsidRPr="00A7581B">
        <w:rPr>
          <w:rStyle w:val="citation-297"/>
          <w:color w:val="000000" w:themeColor="text1"/>
          <w:sz w:val="20"/>
          <w:szCs w:val="20"/>
        </w:rPr>
        <w:t xml:space="preserve"> Tableau, Power BI, Matplotlib</w:t>
      </w:r>
      <w:r w:rsidRPr="00A7581B">
        <w:rPr>
          <w:color w:val="000000" w:themeColor="text1"/>
          <w:sz w:val="20"/>
          <w:szCs w:val="20"/>
        </w:rPr>
        <w:t>.</w:t>
      </w:r>
    </w:p>
    <w:p w14:paraId="12EFBB9B" w14:textId="536D8C96" w:rsidR="009A633A" w:rsidRPr="00A7581B" w:rsidRDefault="009A633A" w:rsidP="009A633A">
      <w:pPr>
        <w:pStyle w:val="ListParagraph"/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A7581B">
        <w:rPr>
          <w:rStyle w:val="citation-296"/>
          <w:b/>
          <w:bCs/>
          <w:color w:val="000000" w:themeColor="text1"/>
          <w:sz w:val="20"/>
          <w:szCs w:val="20"/>
        </w:rPr>
        <w:t>Languages:</w:t>
      </w:r>
      <w:r w:rsidRPr="00A7581B">
        <w:rPr>
          <w:rStyle w:val="citation-296"/>
          <w:color w:val="000000" w:themeColor="text1"/>
          <w:sz w:val="20"/>
          <w:szCs w:val="20"/>
        </w:rPr>
        <w:t xml:space="preserve"> English (C1 Proficiency), Finnish (</w:t>
      </w:r>
      <w:r w:rsidR="00D23301" w:rsidRPr="00A7581B">
        <w:rPr>
          <w:rStyle w:val="citation-296"/>
          <w:color w:val="000000" w:themeColor="text1"/>
          <w:sz w:val="20"/>
          <w:szCs w:val="20"/>
        </w:rPr>
        <w:t xml:space="preserve">YKI </w:t>
      </w:r>
      <w:r w:rsidRPr="00A7581B">
        <w:rPr>
          <w:rStyle w:val="citation-296"/>
          <w:color w:val="000000" w:themeColor="text1"/>
          <w:sz w:val="20"/>
          <w:szCs w:val="20"/>
        </w:rPr>
        <w:t>A2.2)</w:t>
      </w:r>
      <w:r w:rsidRPr="00A7581B">
        <w:rPr>
          <w:color w:val="000000" w:themeColor="text1"/>
          <w:sz w:val="20"/>
          <w:szCs w:val="20"/>
        </w:rPr>
        <w:t>.</w:t>
      </w:r>
    </w:p>
    <w:sectPr w:rsidR="009A633A" w:rsidRPr="00A7581B" w:rsidSect="00716774">
      <w:footerReference w:type="default" r:id="rId12"/>
      <w:footerReference w:type="first" r:id="rId13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017F" w14:textId="77777777" w:rsidR="00BB5AD1" w:rsidRDefault="00BB5AD1">
      <w:pPr>
        <w:spacing w:after="0"/>
      </w:pPr>
      <w:r>
        <w:separator/>
      </w:r>
    </w:p>
  </w:endnote>
  <w:endnote w:type="continuationSeparator" w:id="0">
    <w:p w14:paraId="100E8E20" w14:textId="77777777" w:rsidR="00BB5AD1" w:rsidRDefault="00BB5A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Yu Gothic"/>
    <w:panose1 w:val="020B0604020202020204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7C9" w14:textId="47DF9DCB" w:rsidR="006270A9" w:rsidRPr="00D80B48" w:rsidRDefault="009D5933">
    <w:pPr>
      <w:pStyle w:val="Footer"/>
      <w:rPr>
        <w:color w:val="000000" w:themeColor="text1"/>
      </w:rPr>
    </w:pPr>
    <w:r w:rsidRPr="00D80B48">
      <w:rPr>
        <w:color w:val="000000" w:themeColor="text1"/>
      </w:rPr>
      <w:fldChar w:fldCharType="begin"/>
    </w:r>
    <w:r w:rsidRPr="00D80B48">
      <w:rPr>
        <w:color w:val="000000" w:themeColor="text1"/>
      </w:rPr>
      <w:instrText xml:space="preserve"> PAGE   \* MERGEFORMAT </w:instrText>
    </w:r>
    <w:r w:rsidRPr="00D80B48">
      <w:rPr>
        <w:color w:val="000000" w:themeColor="text1"/>
      </w:rPr>
      <w:fldChar w:fldCharType="separate"/>
    </w:r>
    <w:r w:rsidR="00816216" w:rsidRPr="00D80B48">
      <w:rPr>
        <w:noProof/>
        <w:color w:val="000000" w:themeColor="text1"/>
      </w:rPr>
      <w:t>2</w:t>
    </w:r>
    <w:r w:rsidRPr="00D80B48">
      <w:rPr>
        <w:noProof/>
        <w:color w:val="000000" w:themeColor="tex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2C70" w14:textId="57BA6B6D" w:rsidR="00D80B48" w:rsidRPr="00D80B48" w:rsidRDefault="00D80B48">
    <w:pPr>
      <w:pStyle w:val="Footer"/>
      <w:rPr>
        <w:color w:val="000000" w:themeColor="text1"/>
      </w:rPr>
    </w:pPr>
    <w:r w:rsidRPr="00D80B48">
      <w:rPr>
        <w:color w:val="000000" w:themeColor="text1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247DD" w14:textId="77777777" w:rsidR="00BB5AD1" w:rsidRDefault="00BB5AD1">
      <w:pPr>
        <w:spacing w:after="0"/>
      </w:pPr>
      <w:r>
        <w:separator/>
      </w:r>
    </w:p>
  </w:footnote>
  <w:footnote w:type="continuationSeparator" w:id="0">
    <w:p w14:paraId="22AF7A82" w14:textId="77777777" w:rsidR="00BB5AD1" w:rsidRDefault="00BB5A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502283A"/>
    <w:multiLevelType w:val="hybridMultilevel"/>
    <w:tmpl w:val="F87AF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571C7E"/>
    <w:multiLevelType w:val="multilevel"/>
    <w:tmpl w:val="A79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8366549"/>
    <w:multiLevelType w:val="hybridMultilevel"/>
    <w:tmpl w:val="B6E2A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25FBC"/>
    <w:multiLevelType w:val="hybridMultilevel"/>
    <w:tmpl w:val="1A72F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1334A"/>
    <w:multiLevelType w:val="hybridMultilevel"/>
    <w:tmpl w:val="4F9E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A80654"/>
    <w:multiLevelType w:val="hybridMultilevel"/>
    <w:tmpl w:val="02802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1E45BD"/>
    <w:multiLevelType w:val="hybridMultilevel"/>
    <w:tmpl w:val="4A90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7583F"/>
    <w:multiLevelType w:val="multilevel"/>
    <w:tmpl w:val="607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0" w15:restartNumberingAfterBreak="0">
    <w:nsid w:val="6C15341F"/>
    <w:multiLevelType w:val="hybridMultilevel"/>
    <w:tmpl w:val="6F1CF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B72F5"/>
    <w:multiLevelType w:val="hybridMultilevel"/>
    <w:tmpl w:val="E862A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734454D8"/>
    <w:multiLevelType w:val="hybridMultilevel"/>
    <w:tmpl w:val="2E3E8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E492A"/>
    <w:multiLevelType w:val="hybridMultilevel"/>
    <w:tmpl w:val="2CC84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6"/>
  </w:num>
  <w:num w:numId="16" w16cid:durableId="1537156541">
    <w:abstractNumId w:val="13"/>
  </w:num>
  <w:num w:numId="17" w16cid:durableId="471366301">
    <w:abstractNumId w:val="22"/>
  </w:num>
  <w:num w:numId="18" w16cid:durableId="90509762">
    <w:abstractNumId w:val="10"/>
  </w:num>
  <w:num w:numId="19" w16cid:durableId="257639540">
    <w:abstractNumId w:val="33"/>
  </w:num>
  <w:num w:numId="20" w16cid:durableId="1499887979">
    <w:abstractNumId w:val="27"/>
  </w:num>
  <w:num w:numId="21" w16cid:durableId="238290248">
    <w:abstractNumId w:val="11"/>
  </w:num>
  <w:num w:numId="22" w16cid:durableId="1432437245">
    <w:abstractNumId w:val="21"/>
  </w:num>
  <w:num w:numId="23" w16cid:durableId="1062867802">
    <w:abstractNumId w:val="32"/>
  </w:num>
  <w:num w:numId="24" w16cid:durableId="263683987">
    <w:abstractNumId w:val="12"/>
  </w:num>
  <w:num w:numId="25" w16cid:durableId="507523982">
    <w:abstractNumId w:val="16"/>
  </w:num>
  <w:num w:numId="26" w16cid:durableId="580019779">
    <w:abstractNumId w:val="29"/>
  </w:num>
  <w:num w:numId="27" w16cid:durableId="642083452">
    <w:abstractNumId w:val="28"/>
  </w:num>
  <w:num w:numId="28" w16cid:durableId="343552575">
    <w:abstractNumId w:val="25"/>
  </w:num>
  <w:num w:numId="29" w16cid:durableId="1012489753">
    <w:abstractNumId w:val="19"/>
  </w:num>
  <w:num w:numId="30" w16cid:durableId="2146850538">
    <w:abstractNumId w:val="20"/>
  </w:num>
  <w:num w:numId="31" w16cid:durableId="2058552183">
    <w:abstractNumId w:val="18"/>
  </w:num>
  <w:num w:numId="32" w16cid:durableId="934484775">
    <w:abstractNumId w:val="30"/>
  </w:num>
  <w:num w:numId="33" w16cid:durableId="243339221">
    <w:abstractNumId w:val="14"/>
  </w:num>
  <w:num w:numId="34" w16cid:durableId="1092699106">
    <w:abstractNumId w:val="34"/>
  </w:num>
  <w:num w:numId="35" w16cid:durableId="1280917152">
    <w:abstractNumId w:val="23"/>
  </w:num>
  <w:num w:numId="36" w16cid:durableId="1090154007">
    <w:abstractNumId w:val="24"/>
  </w:num>
  <w:num w:numId="37" w16cid:durableId="129369032">
    <w:abstractNumId w:val="15"/>
  </w:num>
  <w:num w:numId="38" w16cid:durableId="1310551010">
    <w:abstractNumId w:val="35"/>
  </w:num>
  <w:num w:numId="39" w16cid:durableId="18971636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0" w:nlCheck="1" w:checkStyle="0"/>
  <w:activeWritingStyle w:appName="MSWord" w:lang="ja-JP" w:vendorID="64" w:dllVersion="0" w:nlCheck="1" w:checkStyle="1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85"/>
    <w:rsid w:val="0001582B"/>
    <w:rsid w:val="00060FF0"/>
    <w:rsid w:val="00064703"/>
    <w:rsid w:val="0007149E"/>
    <w:rsid w:val="00082E6D"/>
    <w:rsid w:val="000925EB"/>
    <w:rsid w:val="000A4F59"/>
    <w:rsid w:val="000B3CCE"/>
    <w:rsid w:val="000F6F53"/>
    <w:rsid w:val="00137193"/>
    <w:rsid w:val="00141A4C"/>
    <w:rsid w:val="00143685"/>
    <w:rsid w:val="001A0EA6"/>
    <w:rsid w:val="001B29CF"/>
    <w:rsid w:val="001C17AE"/>
    <w:rsid w:val="00232312"/>
    <w:rsid w:val="00252883"/>
    <w:rsid w:val="002764F4"/>
    <w:rsid w:val="0028220F"/>
    <w:rsid w:val="0029008A"/>
    <w:rsid w:val="0029269F"/>
    <w:rsid w:val="002D77E3"/>
    <w:rsid w:val="002E4EC7"/>
    <w:rsid w:val="003547D0"/>
    <w:rsid w:val="00356C14"/>
    <w:rsid w:val="00357B51"/>
    <w:rsid w:val="00360C19"/>
    <w:rsid w:val="003953F1"/>
    <w:rsid w:val="003B7FA6"/>
    <w:rsid w:val="003D1BF3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51F59"/>
    <w:rsid w:val="00767EA9"/>
    <w:rsid w:val="00787CAF"/>
    <w:rsid w:val="007F0B08"/>
    <w:rsid w:val="00816216"/>
    <w:rsid w:val="00834D92"/>
    <w:rsid w:val="00875F10"/>
    <w:rsid w:val="0087734B"/>
    <w:rsid w:val="008B7C29"/>
    <w:rsid w:val="009408B1"/>
    <w:rsid w:val="00952354"/>
    <w:rsid w:val="00985DCF"/>
    <w:rsid w:val="00986CA0"/>
    <w:rsid w:val="009A633A"/>
    <w:rsid w:val="009B7B39"/>
    <w:rsid w:val="009C3387"/>
    <w:rsid w:val="009C4DED"/>
    <w:rsid w:val="009D5933"/>
    <w:rsid w:val="009E0D94"/>
    <w:rsid w:val="009F2555"/>
    <w:rsid w:val="00A35217"/>
    <w:rsid w:val="00A428CA"/>
    <w:rsid w:val="00A7581B"/>
    <w:rsid w:val="00A931C4"/>
    <w:rsid w:val="00AC3453"/>
    <w:rsid w:val="00AD06DC"/>
    <w:rsid w:val="00B12051"/>
    <w:rsid w:val="00B46905"/>
    <w:rsid w:val="00B773D9"/>
    <w:rsid w:val="00B9624E"/>
    <w:rsid w:val="00BB5AD1"/>
    <w:rsid w:val="00BD0932"/>
    <w:rsid w:val="00BD768D"/>
    <w:rsid w:val="00C100B2"/>
    <w:rsid w:val="00C5101D"/>
    <w:rsid w:val="00C61F8E"/>
    <w:rsid w:val="00D23301"/>
    <w:rsid w:val="00D463BB"/>
    <w:rsid w:val="00D66BAB"/>
    <w:rsid w:val="00D7548E"/>
    <w:rsid w:val="00D80B48"/>
    <w:rsid w:val="00D80D6B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DAB99C"/>
  <w15:chartTrackingRefBased/>
  <w15:docId w15:val="{647EDFA1-DEC8-F847-84E2-E2596D61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citation-316">
    <w:name w:val="citation-316"/>
    <w:basedOn w:val="DefaultParagraphFont"/>
    <w:rsid w:val="00143685"/>
  </w:style>
  <w:style w:type="character" w:customStyle="1" w:styleId="citation-315">
    <w:name w:val="citation-315"/>
    <w:basedOn w:val="DefaultParagraphFont"/>
    <w:rsid w:val="00143685"/>
  </w:style>
  <w:style w:type="paragraph" w:styleId="NormalWeb">
    <w:name w:val="Normal (Web)"/>
    <w:basedOn w:val="Normal"/>
    <w:uiPriority w:val="99"/>
    <w:semiHidden/>
    <w:unhideWhenUsed/>
    <w:rsid w:val="00143685"/>
    <w:rPr>
      <w:rFonts w:ascii="Times New Roman" w:hAnsi="Times New Roman" w:cs="Times New Roman"/>
      <w:sz w:val="24"/>
      <w:szCs w:val="24"/>
    </w:rPr>
  </w:style>
  <w:style w:type="character" w:customStyle="1" w:styleId="citation-311">
    <w:name w:val="citation-311"/>
    <w:basedOn w:val="DefaultParagraphFont"/>
    <w:rsid w:val="00143685"/>
  </w:style>
  <w:style w:type="paragraph" w:styleId="ListParagraph">
    <w:name w:val="List Paragraph"/>
    <w:basedOn w:val="Normal"/>
    <w:uiPriority w:val="34"/>
    <w:unhideWhenUsed/>
    <w:qFormat/>
    <w:rsid w:val="00143685"/>
    <w:pPr>
      <w:ind w:left="720"/>
      <w:contextualSpacing/>
    </w:pPr>
  </w:style>
  <w:style w:type="character" w:customStyle="1" w:styleId="citation-310">
    <w:name w:val="citation-310"/>
    <w:basedOn w:val="DefaultParagraphFont"/>
    <w:rsid w:val="00143685"/>
  </w:style>
  <w:style w:type="character" w:customStyle="1" w:styleId="citation-309">
    <w:name w:val="citation-309"/>
    <w:basedOn w:val="DefaultParagraphFont"/>
    <w:rsid w:val="00143685"/>
  </w:style>
  <w:style w:type="character" w:customStyle="1" w:styleId="citation-308">
    <w:name w:val="citation-308"/>
    <w:basedOn w:val="DefaultParagraphFont"/>
    <w:rsid w:val="00143685"/>
  </w:style>
  <w:style w:type="character" w:customStyle="1" w:styleId="citation-307">
    <w:name w:val="citation-307"/>
    <w:basedOn w:val="DefaultParagraphFont"/>
    <w:rsid w:val="00143685"/>
  </w:style>
  <w:style w:type="character" w:customStyle="1" w:styleId="citation-306">
    <w:name w:val="citation-306"/>
    <w:basedOn w:val="DefaultParagraphFont"/>
    <w:rsid w:val="00143685"/>
  </w:style>
  <w:style w:type="character" w:customStyle="1" w:styleId="citation-305">
    <w:name w:val="citation-305"/>
    <w:basedOn w:val="DefaultParagraphFont"/>
    <w:rsid w:val="00143685"/>
  </w:style>
  <w:style w:type="character" w:customStyle="1" w:styleId="citation-314">
    <w:name w:val="citation-314"/>
    <w:basedOn w:val="DefaultParagraphFont"/>
    <w:rsid w:val="00143685"/>
  </w:style>
  <w:style w:type="character" w:customStyle="1" w:styleId="citation-312">
    <w:name w:val="citation-312"/>
    <w:basedOn w:val="DefaultParagraphFont"/>
    <w:rsid w:val="009A633A"/>
  </w:style>
  <w:style w:type="character" w:customStyle="1" w:styleId="citation-304">
    <w:name w:val="citation-304"/>
    <w:basedOn w:val="DefaultParagraphFont"/>
    <w:rsid w:val="009A633A"/>
  </w:style>
  <w:style w:type="character" w:customStyle="1" w:styleId="citation-303">
    <w:name w:val="citation-303"/>
    <w:basedOn w:val="DefaultParagraphFont"/>
    <w:rsid w:val="009A633A"/>
  </w:style>
  <w:style w:type="character" w:customStyle="1" w:styleId="citation-302">
    <w:name w:val="citation-302"/>
    <w:basedOn w:val="DefaultParagraphFont"/>
    <w:rsid w:val="009A633A"/>
  </w:style>
  <w:style w:type="character" w:customStyle="1" w:styleId="citation-301">
    <w:name w:val="citation-301"/>
    <w:basedOn w:val="DefaultParagraphFont"/>
    <w:rsid w:val="009A633A"/>
  </w:style>
  <w:style w:type="character" w:customStyle="1" w:styleId="citation-300">
    <w:name w:val="citation-300"/>
    <w:basedOn w:val="DefaultParagraphFont"/>
    <w:rsid w:val="009A633A"/>
  </w:style>
  <w:style w:type="character" w:customStyle="1" w:styleId="citation-299">
    <w:name w:val="citation-299"/>
    <w:basedOn w:val="DefaultParagraphFont"/>
    <w:rsid w:val="009A633A"/>
  </w:style>
  <w:style w:type="character" w:customStyle="1" w:styleId="citation-297">
    <w:name w:val="citation-297"/>
    <w:basedOn w:val="DefaultParagraphFont"/>
    <w:rsid w:val="009A633A"/>
  </w:style>
  <w:style w:type="character" w:customStyle="1" w:styleId="citation-296">
    <w:name w:val="citation-296"/>
    <w:basedOn w:val="DefaultParagraphFont"/>
    <w:rsid w:val="009A633A"/>
  </w:style>
  <w:style w:type="character" w:customStyle="1" w:styleId="citation-412">
    <w:name w:val="citation-412"/>
    <w:basedOn w:val="DefaultParagraphFont"/>
    <w:rsid w:val="00D80B48"/>
  </w:style>
  <w:style w:type="character" w:customStyle="1" w:styleId="citation-413">
    <w:name w:val="citation-413"/>
    <w:basedOn w:val="DefaultParagraphFont"/>
    <w:rsid w:val="00D80B48"/>
  </w:style>
  <w:style w:type="character" w:customStyle="1" w:styleId="citation-414">
    <w:name w:val="citation-414"/>
    <w:basedOn w:val="DefaultParagraphFont"/>
    <w:rsid w:val="00D8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khoa-phan-ho-75771b2a9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oaphan/Library/Containers/com.microsoft.Word/Data/Library/Application%20Support/Microsoft/Office/16.0/DTS/Search/%7bBBE32A8F-3C91-4740-8179-9D9953B5AC4F%7dtf78592472_win32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{BBE32A8F-3C91-4740-8179-9D9953B5AC4F}tf78592472_win32.dotx</Template>
  <TotalTime>40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Khoa Phan</dc:creator>
  <cp:keywords/>
  <cp:lastModifiedBy>Khoa Ho</cp:lastModifiedBy>
  <cp:revision>4</cp:revision>
  <dcterms:created xsi:type="dcterms:W3CDTF">2026-01-04T22:56:00Z</dcterms:created>
  <dcterms:modified xsi:type="dcterms:W3CDTF">2026-01-08T11:57:00Z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